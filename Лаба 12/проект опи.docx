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6AC0D">
      <w:r>
        <w:pict>
          <v:shape id="_x0000_s1026" o:spid="_x0000_s1026" o:spt="202" type="#_x0000_t202" style="position:absolute;left:0pt;margin-left:91.95pt;margin-top:345.1pt;height:271.3pt;width:371.35pt;z-index:251661312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7EA80A01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5265FFA0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4F88A471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3D97B787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7A0001AB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2E8A4F54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2E1D9080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2625B674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5BF2E570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48F1EA31">
                  <w:pPr>
                    <w:jc w:val="right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  <w:p w14:paraId="68D6F0BF">
                  <w:pPr>
                    <w:jc w:val="right"/>
                    <w:rPr>
                      <w:rFonts w:hint="default"/>
                      <w:b w:val="0"/>
                      <w:bCs w:val="0"/>
                      <w:sz w:val="28"/>
                      <w:szCs w:val="28"/>
                      <w:lang w:val="ru-RU"/>
                    </w:rPr>
                  </w:pPr>
                  <w:r>
                    <w:rPr>
                      <w:b w:val="0"/>
                      <w:bCs w:val="0"/>
                      <w:sz w:val="28"/>
                      <w:szCs w:val="28"/>
                    </w:rPr>
                    <w:t xml:space="preserve">Преподаватель: </w:t>
                  </w:r>
                  <w:r>
                    <w:rPr>
                      <w:b w:val="0"/>
                      <w:bCs w:val="0"/>
                      <w:sz w:val="28"/>
                      <w:szCs w:val="28"/>
                      <w:lang w:val="ru-RU"/>
                    </w:rPr>
                    <w:t>Лыкова Ю. Д.</w:t>
                  </w:r>
                  <w:r>
                    <w:rPr>
                      <w:rFonts w:hint="default"/>
                      <w:b w:val="0"/>
                      <w:bCs w:val="0"/>
                      <w:sz w:val="28"/>
                      <w:szCs w:val="28"/>
                      <w:lang w:val="ru-RU"/>
                    </w:rPr>
                    <w:t xml:space="preserve"> </w:t>
                  </w:r>
                </w:p>
                <w:p w14:paraId="5205ECA3">
                  <w:pPr>
                    <w:spacing w:line="1000" w:lineRule="exact"/>
                    <w:ind w:left="0" w:leftChars="0" w:firstLine="275" w:firstLineChars="131"/>
                    <w:rPr>
                      <w:u w:val="single" w:color="auto"/>
                    </w:rPr>
                  </w:pPr>
                </w:p>
              </w:txbxContent>
            </v:textbox>
          </v:shape>
        </w:pict>
      </w:r>
      <w:bookmarkStart w:id="0" w:name="_GoBack"/>
      <w:bookmarkEnd w:id="0"/>
      <w:r>
        <w:pict>
          <v:shape id="_x0000_s1027" o:spid="_x0000_s1027" o:spt="202" type="#_x0000_t202" style="position:absolute;left:0pt;margin-top:191.2pt;height:82.3pt;width:292.5pt;mso-position-horizontal:center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0A26559F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eastAsia="黑体" w:cs="Times New Roman"/>
                      <w:sz w:val="52"/>
                      <w:lang w:val="ru-RU" w:eastAsia="zh-CN"/>
                    </w:rPr>
                  </w:pPr>
                  <w:r>
                    <w:rPr>
                      <w:rFonts w:hint="default" w:eastAsia="黑体" w:cs="Times New Roman"/>
                      <w:sz w:val="52"/>
                      <w:lang w:val="ru-RU" w:eastAsia="zh-CN"/>
                    </w:rPr>
                    <w:t>Многофункциональный чат-бот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top:92.4pt;height:72pt;width:400.5pt;mso-position-horizontal:center;z-index:251659264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7B30BC56">
                  <w:pPr>
                    <w:ind w:left="0" w:leftChars="0" w:right="0" w:rightChars="0" w:firstLine="0" w:firstLineChars="0"/>
                    <w:jc w:val="center"/>
                    <w:rPr>
                      <w:sz w:val="52"/>
                      <w:szCs w:val="52"/>
                    </w:rPr>
                  </w:pPr>
                  <w:r>
                    <w:rPr>
                      <w:rFonts w:hint="default"/>
                      <w:sz w:val="52"/>
                      <w:szCs w:val="52"/>
                      <w:lang w:val="ru-RU"/>
                    </w:rPr>
                    <w:t>Документация</w:t>
                  </w:r>
                </w:p>
              </w:txbxContent>
            </v:textbox>
          </v:shape>
        </w:pict>
      </w:r>
    </w:p>
    <w:p w14:paraId="7E595E1A">
      <w:p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9BF1B7A">
      <w:pPr>
        <w:pStyle w:val="2"/>
        <w:bidi w:val="0"/>
        <w:jc w:val="center"/>
        <w:rPr>
          <w:lang w:val="ru-RU"/>
        </w:rPr>
      </w:pPr>
      <w:r>
        <w:rPr>
          <w:lang w:val="ru-RU"/>
        </w:rPr>
        <w:t>Содержание</w:t>
      </w:r>
    </w:p>
    <w:p w14:paraId="71AEA9E9">
      <w:pPr>
        <w:numPr>
          <w:ilvl w:val="0"/>
          <w:numId w:val="1"/>
        </w:num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Чат-бот</w:t>
      </w:r>
    </w:p>
    <w:p w14:paraId="7F5778E7">
      <w:pPr>
        <w:numPr>
          <w:ilvl w:val="0"/>
          <w:numId w:val="1"/>
        </w:num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Бот служит для общения, цели</w:t>
      </w:r>
    </w:p>
    <w:p w14:paraId="3EE8D635">
      <w:pPr>
        <w:ind w:left="-840" w:leftChars="-400" w:right="-733" w:rightChars="-349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3)Дедлайн</w:t>
      </w:r>
      <w:r>
        <w:rPr>
          <w:rFonts w:hint="default"/>
          <w:sz w:val="28"/>
          <w:szCs w:val="28"/>
          <w:lang w:val="en-US"/>
        </w:rPr>
        <w:t xml:space="preserve">: 11.12.2025, </w:t>
      </w:r>
      <w:r>
        <w:rPr>
          <w:rFonts w:hint="default"/>
          <w:sz w:val="28"/>
          <w:szCs w:val="28"/>
          <w:lang w:val="ru-RU"/>
        </w:rPr>
        <w:t>методология</w:t>
      </w:r>
      <w:r>
        <w:rPr>
          <w:rFonts w:hint="default"/>
          <w:sz w:val="28"/>
          <w:szCs w:val="28"/>
          <w:lang w:val="en-US"/>
        </w:rPr>
        <w:t>:</w:t>
      </w:r>
    </w:p>
    <w:p w14:paraId="41A9D67E">
      <w:pPr>
        <w:ind w:left="-840" w:leftChars="-400" w:right="-733" w:rightChars="-349" w:firstLine="0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4) Никитков Даниил, Шарабайко Глеб, Судникович Егор, Челачёв Никита, Коваленко Ярослав</w:t>
      </w:r>
    </w:p>
    <w:p w14:paraId="30BE46BA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5) Шарабайко Глеб - Scrum master; спрограммировал: основа бота, модуль "Регистрация пользователей"</w:t>
      </w:r>
    </w:p>
    <w:p w14:paraId="742AE5C9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Никитков Даниил - Модуль "Информация о командах", Модуль "Ответ на фото", документация</w:t>
      </w:r>
    </w:p>
    <w:p w14:paraId="0329DB3E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Коваленко Ярослав - Модуль "Посетить сайт", документация</w:t>
      </w:r>
    </w:p>
    <w:p w14:paraId="18337754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Челачёв Никита - Модуль "Случайный анекдот", документация</w:t>
      </w:r>
    </w:p>
    <w:p w14:paraId="0FF52A7C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Судникович Егор - Модуль "Узнать погоду", html-сайт</w:t>
      </w:r>
    </w:p>
    <w:p w14:paraId="6B536137">
      <w:pPr>
        <w:ind w:left="-840" w:leftChars="-400" w:right="-733" w:rightChars="-349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6)Требования</w:t>
      </w:r>
      <w:r>
        <w:rPr>
          <w:rFonts w:hint="default"/>
          <w:sz w:val="28"/>
          <w:szCs w:val="28"/>
          <w:lang w:val="en-US"/>
        </w:rPr>
        <w:t>:</w:t>
      </w:r>
    </w:p>
    <w:p w14:paraId="0EF7FC9A">
      <w:pPr>
        <w:ind w:left="-840" w:leftChars="-400" w:right="-733" w:rightChars="-349" w:firstLine="199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 xml:space="preserve">A) </w:t>
      </w:r>
      <w:r>
        <w:rPr>
          <w:rFonts w:hint="default"/>
          <w:sz w:val="28"/>
          <w:szCs w:val="28"/>
          <w:lang w:val="ru-RU"/>
        </w:rPr>
        <w:t>Зарегистрировать пользователя</w:t>
      </w:r>
    </w:p>
    <w:p w14:paraId="17F65B3C">
      <w:pPr>
        <w:ind w:left="-840" w:leftChars="-400" w:right="-733" w:rightChars="-349" w:firstLine="199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B)</w:t>
      </w:r>
      <w:r>
        <w:rPr>
          <w:rFonts w:hint="default"/>
          <w:sz w:val="28"/>
          <w:szCs w:val="28"/>
          <w:lang w:val="ru-RU"/>
        </w:rPr>
        <w:t xml:space="preserve"> Предложить помощь по командам</w:t>
      </w:r>
    </w:p>
    <w:p w14:paraId="31350066">
      <w:pPr>
        <w:ind w:left="-840" w:leftChars="-400" w:right="-733" w:rightChars="-349" w:firstLine="199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C)</w:t>
      </w:r>
      <w:r>
        <w:rPr>
          <w:rFonts w:hint="default"/>
          <w:sz w:val="28"/>
          <w:szCs w:val="28"/>
          <w:lang w:val="ru-RU"/>
        </w:rPr>
        <w:t xml:space="preserve"> По запросу дать ссылку на сайт</w:t>
      </w:r>
    </w:p>
    <w:p w14:paraId="6EB7A8AE">
      <w:pPr>
        <w:ind w:left="-630" w:leftChars="-300" w:right="-733" w:rightChars="-349" w:firstLine="1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D)</w:t>
      </w:r>
      <w:r>
        <w:rPr>
          <w:rFonts w:hint="default"/>
          <w:sz w:val="28"/>
          <w:szCs w:val="28"/>
          <w:lang w:val="ru-RU"/>
        </w:rPr>
        <w:t xml:space="preserve"> По запросу сказать погоду</w:t>
      </w:r>
    </w:p>
    <w:p w14:paraId="1370DF8E">
      <w:pPr>
        <w:ind w:left="-630" w:leftChars="-300" w:right="-733" w:rightChars="-349" w:firstLine="1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E)</w:t>
      </w:r>
      <w:r>
        <w:rPr>
          <w:rFonts w:hint="default"/>
          <w:sz w:val="28"/>
          <w:szCs w:val="28"/>
          <w:lang w:val="ru-RU"/>
        </w:rPr>
        <w:t xml:space="preserve"> По запросу рассказать анекдот</w:t>
      </w:r>
    </w:p>
    <w:p w14:paraId="6BEB2020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7)</w:t>
      </w:r>
    </w:p>
    <w:p w14:paraId="2125F346">
      <w:pPr>
        <w:ind w:left="-840" w:leftChars="-400" w:right="-733" w:rightChars="-349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5269865" cy="1694180"/>
            <wp:effectExtent l="0" t="0" r="3175" b="12700"/>
            <wp:docPr id="2" name="Изображение 2" descr="diagra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iagram (4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0708">
      <w:pPr>
        <w:numPr>
          <w:ilvl w:val="0"/>
          <w:numId w:val="2"/>
        </w:num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Требования</w:t>
      </w:r>
      <w:r>
        <w:rPr>
          <w:rFonts w:hint="default"/>
          <w:sz w:val="28"/>
          <w:szCs w:val="28"/>
          <w:lang w:val="en-US"/>
        </w:rPr>
        <w:t xml:space="preserve">:A. </w:t>
      </w:r>
      <w:r>
        <w:rPr>
          <w:rFonts w:hint="default"/>
          <w:sz w:val="28"/>
          <w:szCs w:val="28"/>
          <w:lang w:val="ru-RU"/>
        </w:rPr>
        <w:t xml:space="preserve"> Регистрация пользователя</w:t>
      </w:r>
    </w:p>
    <w:p w14:paraId="6D5038E3">
      <w:pPr>
        <w:numPr>
          <w:ilvl w:val="0"/>
          <w:numId w:val="3"/>
        </w:numPr>
        <w:ind w:left="472" w:leftChars="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Выдача полезной информации</w:t>
      </w:r>
    </w:p>
    <w:p w14:paraId="61E4BEB3">
      <w:pPr>
        <w:numPr>
          <w:ilvl w:val="0"/>
          <w:numId w:val="3"/>
        </w:numPr>
        <w:ind w:left="472" w:leftChars="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Развлекательная часть</w:t>
      </w:r>
    </w:p>
    <w:p w14:paraId="26DC35DA">
      <w:pPr>
        <w:ind w:left="-840" w:leftChars="-400" w:right="-733" w:rightChars="-349" w:firstLine="0" w:firstLineChars="0"/>
        <w:rPr>
          <w:rFonts w:hint="default"/>
          <w:sz w:val="28"/>
          <w:szCs w:val="28"/>
          <w:vertAlign w:val="baseline"/>
          <w:lang w:val="ru-RU"/>
        </w:rPr>
      </w:pPr>
      <w:r>
        <w:rPr>
          <w:rFonts w:hint="default"/>
          <w:sz w:val="28"/>
          <w:szCs w:val="28"/>
          <w:lang w:val="ru-RU"/>
        </w:rPr>
        <w:t>9)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7698"/>
      </w:tblGrid>
      <w:tr w14:paraId="1BCCA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4" w:type="dxa"/>
          </w:tcPr>
          <w:p w14:paraId="2342088C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ID</w:t>
            </w:r>
          </w:p>
        </w:tc>
        <w:tc>
          <w:tcPr>
            <w:tcW w:w="7698" w:type="dxa"/>
          </w:tcPr>
          <w:p w14:paraId="24E22EED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User Story</w:t>
            </w:r>
          </w:p>
        </w:tc>
      </w:tr>
      <w:tr w14:paraId="444B8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4" w:type="dxa"/>
          </w:tcPr>
          <w:p w14:paraId="473C21E9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A-001</w:t>
            </w:r>
          </w:p>
        </w:tc>
        <w:tc>
          <w:tcPr>
            <w:tcW w:w="7698" w:type="dxa"/>
          </w:tcPr>
          <w:p w14:paraId="665DD268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Как пользователь, я хочу использовать бота, чтобы узнать погоду</w:t>
            </w:r>
          </w:p>
        </w:tc>
      </w:tr>
      <w:tr w14:paraId="0867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4" w:type="dxa"/>
          </w:tcPr>
          <w:p w14:paraId="481F993A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A-002</w:t>
            </w:r>
          </w:p>
        </w:tc>
        <w:tc>
          <w:tcPr>
            <w:tcW w:w="7698" w:type="dxa"/>
          </w:tcPr>
          <w:p w14:paraId="6AAD0470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Как пользователь, я хочу использовать бота, чтобы услышать анекдот</w:t>
            </w:r>
          </w:p>
        </w:tc>
      </w:tr>
      <w:tr w14:paraId="16E9A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4" w:type="dxa"/>
          </w:tcPr>
          <w:p w14:paraId="44BC54BC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A-003</w:t>
            </w:r>
          </w:p>
        </w:tc>
        <w:tc>
          <w:tcPr>
            <w:tcW w:w="7698" w:type="dxa"/>
          </w:tcPr>
          <w:p w14:paraId="33C839F2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Как пользователь, я хочу использовать бота, чтобы посетить сайт</w:t>
            </w:r>
          </w:p>
        </w:tc>
      </w:tr>
    </w:tbl>
    <w:p w14:paraId="7BB82F03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10)</w:t>
      </w:r>
    </w:p>
    <w:p w14:paraId="59CAE93C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</w:p>
    <w:p w14:paraId="76518A63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    </w:t>
      </w:r>
    </w:p>
    <w:p w14:paraId="4E21E94E">
      <w:pPr>
        <w:ind w:left="-840" w:leftChars="-400" w:right="-733" w:rightChars="-349" w:firstLine="0" w:firstLineChars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2613660" cy="2023110"/>
            <wp:effectExtent l="0" t="0" r="762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rcRect t="22599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A1A1">
      <w:pPr>
        <w:ind w:left="-840" w:leftChars="-400" w:right="-733" w:rightChars="-349" w:firstLine="0" w:firstLineChars="0"/>
        <w:rPr>
          <w:sz w:val="28"/>
          <w:szCs w:val="28"/>
        </w:rPr>
      </w:pPr>
      <w:r>
        <w:drawing>
          <wp:inline distT="0" distB="0" distL="114300" distR="114300">
            <wp:extent cx="5269230" cy="3091815"/>
            <wp:effectExtent l="0" t="0" r="3810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E497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</w:p>
    <w:p w14:paraId="1DFF54C0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11)</w:t>
      </w:r>
      <w:r>
        <w:rPr>
          <w:rFonts w:hint="default"/>
          <w:sz w:val="28"/>
          <w:szCs w:val="28"/>
          <w:lang w:val="en-US"/>
        </w:rPr>
        <w:t xml:space="preserve"> A.</w:t>
      </w:r>
      <w:r>
        <w:rPr>
          <w:rFonts w:hint="default"/>
          <w:sz w:val="28"/>
          <w:szCs w:val="28"/>
          <w:lang w:val="ru-RU"/>
        </w:rPr>
        <w:t xml:space="preserve"> Настройка + регистрация (/start, SQL) + /help</w:t>
      </w:r>
    </w:p>
    <w:p w14:paraId="1FDE68D9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B.</w:t>
      </w:r>
      <w:r>
        <w:rPr>
          <w:rFonts w:hint="default"/>
          <w:sz w:val="28"/>
          <w:szCs w:val="28"/>
          <w:lang w:val="ru-RU"/>
        </w:rPr>
        <w:t>Погода (API) + шутки + фотообработка</w:t>
      </w:r>
    </w:p>
    <w:p w14:paraId="01BD6C8C">
      <w:pPr>
        <w:ind w:left="-840" w:leftChars="-400" w:right="-733" w:rightChars="-349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en-US"/>
        </w:rPr>
        <w:t>C.</w:t>
      </w:r>
      <w:r>
        <w:rPr>
          <w:rFonts w:hint="default"/>
          <w:sz w:val="28"/>
          <w:szCs w:val="28"/>
          <w:lang w:val="ru-RU"/>
        </w:rPr>
        <w:t xml:space="preserve"> Тестирование, кнопки, финальная проверка</w:t>
      </w:r>
    </w:p>
    <w:p w14:paraId="74DB47B9">
      <w:pPr>
        <w:ind w:left="-840" w:leftChars="-400" w:right="-733" w:rightChars="-349" w:firstLine="0" w:firstLineChars="0"/>
        <w:rPr>
          <w:rFonts w:hint="default"/>
          <w:sz w:val="28"/>
          <w:szCs w:val="28"/>
          <w:vertAlign w:val="baseline"/>
          <w:lang w:val="ru-RU"/>
        </w:rPr>
      </w:pPr>
      <w:r>
        <w:rPr>
          <w:rFonts w:hint="default"/>
          <w:sz w:val="28"/>
          <w:szCs w:val="28"/>
          <w:lang w:val="ru-RU"/>
        </w:rPr>
        <w:t>13)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710"/>
        <w:gridCol w:w="1972"/>
      </w:tblGrid>
      <w:tr w14:paraId="0884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AF124C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Действие</w:t>
            </w:r>
          </w:p>
        </w:tc>
        <w:tc>
          <w:tcPr>
            <w:tcW w:w="3710" w:type="dxa"/>
          </w:tcPr>
          <w:p w14:paraId="0BF79594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Ожидаемый результат</w:t>
            </w:r>
          </w:p>
        </w:tc>
        <w:tc>
          <w:tcPr>
            <w:tcW w:w="1972" w:type="dxa"/>
          </w:tcPr>
          <w:p w14:paraId="11F49A48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Результат</w:t>
            </w:r>
          </w:p>
        </w:tc>
      </w:tr>
      <w:tr w14:paraId="123CA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6A6104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/help</w:t>
            </w:r>
          </w:p>
        </w:tc>
        <w:tc>
          <w:tcPr>
            <w:tcW w:w="3710" w:type="dxa"/>
          </w:tcPr>
          <w:p w14:paraId="75CBF915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Список команд</w:t>
            </w:r>
          </w:p>
        </w:tc>
        <w:tc>
          <w:tcPr>
            <w:tcW w:w="1972" w:type="dxa"/>
          </w:tcPr>
          <w:p w14:paraId="547E9303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Успешно</w:t>
            </w:r>
          </w:p>
        </w:tc>
      </w:tr>
      <w:tr w14:paraId="3ACD5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1C6D34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/site</w:t>
            </w:r>
          </w:p>
        </w:tc>
        <w:tc>
          <w:tcPr>
            <w:tcW w:w="3710" w:type="dxa"/>
          </w:tcPr>
          <w:p w14:paraId="1F923FCF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Ссылка на сайт</w:t>
            </w:r>
          </w:p>
        </w:tc>
        <w:tc>
          <w:tcPr>
            <w:tcW w:w="1972" w:type="dxa"/>
          </w:tcPr>
          <w:p w14:paraId="1252E34C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Успешно</w:t>
            </w:r>
          </w:p>
        </w:tc>
      </w:tr>
      <w:tr w14:paraId="2BACF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A055D0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/weather</w:t>
            </w:r>
          </w:p>
        </w:tc>
        <w:tc>
          <w:tcPr>
            <w:tcW w:w="3710" w:type="dxa"/>
          </w:tcPr>
          <w:p w14:paraId="168DF54E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Прогноз погоды</w:t>
            </w:r>
          </w:p>
        </w:tc>
        <w:tc>
          <w:tcPr>
            <w:tcW w:w="1972" w:type="dxa"/>
          </w:tcPr>
          <w:p w14:paraId="331A0CB3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Успешно</w:t>
            </w:r>
          </w:p>
        </w:tc>
      </w:tr>
      <w:tr w14:paraId="0CA7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ABA180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/joke</w:t>
            </w:r>
          </w:p>
        </w:tc>
        <w:tc>
          <w:tcPr>
            <w:tcW w:w="3710" w:type="dxa"/>
          </w:tcPr>
          <w:p w14:paraId="722E61BE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Случайная шутка</w:t>
            </w:r>
          </w:p>
        </w:tc>
        <w:tc>
          <w:tcPr>
            <w:tcW w:w="1972" w:type="dxa"/>
          </w:tcPr>
          <w:p w14:paraId="3BF080E1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Успешно</w:t>
            </w:r>
          </w:p>
        </w:tc>
      </w:tr>
      <w:tr w14:paraId="49EB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5912D9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/zeus</w:t>
            </w:r>
          </w:p>
        </w:tc>
        <w:tc>
          <w:tcPr>
            <w:tcW w:w="3710" w:type="dxa"/>
          </w:tcPr>
          <w:p w14:paraId="4E9D5368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Фото зевса</w:t>
            </w:r>
          </w:p>
        </w:tc>
        <w:tc>
          <w:tcPr>
            <w:tcW w:w="1972" w:type="dxa"/>
          </w:tcPr>
          <w:p w14:paraId="743D70B4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Неудачно</w:t>
            </w:r>
          </w:p>
        </w:tc>
      </w:tr>
      <w:tr w14:paraId="7440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57C211D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/svinina</w:t>
            </w:r>
          </w:p>
        </w:tc>
        <w:tc>
          <w:tcPr>
            <w:tcW w:w="3710" w:type="dxa"/>
          </w:tcPr>
          <w:p w14:paraId="6D16597A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Фото свинины</w:t>
            </w:r>
          </w:p>
        </w:tc>
        <w:tc>
          <w:tcPr>
            <w:tcW w:w="1972" w:type="dxa"/>
          </w:tcPr>
          <w:p w14:paraId="749EEBC0">
            <w:pPr>
              <w:ind w:right="-733" w:rightChars="-349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ru-RU"/>
              </w:rPr>
              <w:t>Неудачно</w:t>
            </w:r>
          </w:p>
        </w:tc>
      </w:tr>
    </w:tbl>
    <w:p w14:paraId="7C93C60F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ru-RU"/>
        </w:rPr>
      </w:pPr>
    </w:p>
    <w:p w14:paraId="64A6F9AC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Основной модуль, делал Шарабайко Глеб. Данный модуль выполняет связующую роль между остальными модулями.</w:t>
      </w:r>
    </w:p>
    <w:p w14:paraId="326EE81E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Регистрация пользователей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 xml:space="preserve"> делал Шарабайко Глеб. Данный модуль регистрирует пользователей в системе.</w:t>
      </w:r>
    </w:p>
    <w:p w14:paraId="76F7FCD1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Информация о командах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 xml:space="preserve"> делал Никитков Даниил. Данный модуль выдыёт пользователю информацию о возможных командах для бота.</w:t>
      </w:r>
    </w:p>
    <w:p w14:paraId="4AFC97F3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Ответ на фото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, делал Никитков Даниил. Данный модуль  выдаёт ответ на фото пользователя.</w:t>
      </w:r>
    </w:p>
    <w:p w14:paraId="55B8612B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Посетить сайт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>, делал Коваленко Ярослав. Данный модуль даёт ссылку на сайт проекта.</w:t>
      </w:r>
    </w:p>
    <w:p w14:paraId="5471EEA8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Случайный анекдот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 xml:space="preserve"> делал Челачёв Никита. Данный модуль выдаёт из базы случайный анекдот на тему </w:t>
      </w:r>
      <w:r>
        <w:rPr>
          <w:rFonts w:hint="default"/>
          <w:sz w:val="28"/>
          <w:szCs w:val="28"/>
          <w:lang w:val="en-US"/>
        </w:rPr>
        <w:t>IT.</w:t>
      </w:r>
    </w:p>
    <w:p w14:paraId="24F91BC3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Модуль </w:t>
      </w:r>
      <w:r>
        <w:rPr>
          <w:rFonts w:hint="default"/>
          <w:sz w:val="28"/>
          <w:szCs w:val="28"/>
          <w:lang w:val="en-US"/>
        </w:rPr>
        <w:t>“</w:t>
      </w:r>
      <w:r>
        <w:rPr>
          <w:rFonts w:hint="default"/>
          <w:sz w:val="28"/>
          <w:szCs w:val="28"/>
          <w:lang w:val="ru-RU"/>
        </w:rPr>
        <w:t>Узнать погоду</w:t>
      </w:r>
      <w:r>
        <w:rPr>
          <w:rFonts w:hint="default"/>
          <w:sz w:val="28"/>
          <w:szCs w:val="28"/>
          <w:lang w:val="en-US"/>
        </w:rPr>
        <w:t>”</w:t>
      </w:r>
      <w:r>
        <w:rPr>
          <w:rFonts w:hint="default"/>
          <w:sz w:val="28"/>
          <w:szCs w:val="28"/>
          <w:lang w:val="ru-RU"/>
        </w:rPr>
        <w:t xml:space="preserve"> делал Судникович Егор. Данный модуль показывает погоду в введённом пользователем городе.</w:t>
      </w:r>
    </w:p>
    <w:p w14:paraId="0EE47E52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</w:p>
    <w:p w14:paraId="3EA15102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Библиотеки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которые использовались</w:t>
      </w:r>
      <w:r>
        <w:rPr>
          <w:rFonts w:hint="default"/>
          <w:sz w:val="28"/>
          <w:szCs w:val="28"/>
          <w:lang w:val="en-US"/>
        </w:rPr>
        <w:t>:</w:t>
      </w:r>
    </w:p>
    <w:p w14:paraId="4AB2E37D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045D55AF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telebot — основная библиотека для создания Telegram-бота на Python</w:t>
      </w:r>
    </w:p>
    <w:p w14:paraId="62B89859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types — модуль с типами данных Telegram API (клавиатуры, кнопки, сообщения и т.д.)</w:t>
      </w:r>
    </w:p>
    <w:p w14:paraId="286BB866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 Вся логика Telegram-бота — отправка/получение сообщений, обработка команд, создание интерфейса</w:t>
      </w:r>
    </w:p>
    <w:p w14:paraId="0883919C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39CEF4C7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Встроенная библиотека Python для работы с базой данных SQLite</w:t>
      </w:r>
    </w:p>
    <w:p w14:paraId="5FEB66B8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 Хранение данных пользователей</w:t>
      </w:r>
    </w:p>
    <w:p w14:paraId="02C6C502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006E0A04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Библиотека для выполнения HTTP-запросов</w:t>
      </w:r>
    </w:p>
    <w:p w14:paraId="4FC844A8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</w:t>
      </w:r>
    </w:p>
    <w:p w14:paraId="4595074C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Работа с внешними API (погода)</w:t>
      </w:r>
    </w:p>
    <w:p w14:paraId="756D6DED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Отправка данных на веб-серверы</w:t>
      </w:r>
    </w:p>
    <w:p w14:paraId="2CBB9CB6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Получение данных из интернета</w:t>
      </w:r>
    </w:p>
    <w:p w14:paraId="6CA385A2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170D18ED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requests</w:t>
      </w:r>
    </w:p>
    <w:p w14:paraId="24CB0F55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15358A14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json</w:t>
      </w:r>
    </w:p>
    <w:p w14:paraId="0FC409A8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Встроенная библиотека для работы с JSON-форматом</w:t>
      </w:r>
    </w:p>
    <w:p w14:paraId="0DAFF19B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</w:t>
      </w:r>
    </w:p>
    <w:p w14:paraId="6DCEDA13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Парсинг JSON-ответов от API</w:t>
      </w:r>
    </w:p>
    <w:p w14:paraId="7791AD32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59704F33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random</w:t>
      </w:r>
    </w:p>
    <w:p w14:paraId="4B4001F9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Встроенная библиотека для генерации случайных чисел</w:t>
      </w:r>
    </w:p>
    <w:p w14:paraId="71B29785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</w:t>
      </w:r>
    </w:p>
    <w:p w14:paraId="316E4CE5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Случайный выбор ответов бота</w:t>
      </w:r>
    </w:p>
    <w:p w14:paraId="55BEFFCC">
      <w:pPr>
        <w:numPr>
          <w:ilvl w:val="0"/>
          <w:numId w:val="0"/>
        </w:numPr>
        <w:ind w:right="-733" w:rightChars="-349"/>
        <w:rPr>
          <w:rFonts w:hint="default"/>
          <w:sz w:val="28"/>
          <w:szCs w:val="28"/>
          <w:lang w:val="en-US"/>
        </w:rPr>
      </w:pPr>
    </w:p>
    <w:p w14:paraId="4D094BF4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webbrowser</w:t>
      </w:r>
    </w:p>
    <w:p w14:paraId="36A668D2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Встроенная библиотека для работы с веб-браузером</w:t>
      </w:r>
    </w:p>
    <w:p w14:paraId="0E918AEC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 что отвечает:</w:t>
      </w:r>
    </w:p>
    <w:p w14:paraId="464D91EB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Автоматическое открытие ссылок в браузере</w:t>
      </w:r>
    </w:p>
    <w:p w14:paraId="34556173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ru-RU"/>
        </w:rPr>
      </w:pPr>
    </w:p>
    <w:p w14:paraId="194BBE5F">
      <w:pPr>
        <w:numPr>
          <w:ilvl w:val="0"/>
          <w:numId w:val="4"/>
        </w:numPr>
        <w:ind w:leftChars="-400" w:right="-733" w:rightChars="-349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>Проект считаем завершённым, так как он выполняет свои функции</w:t>
      </w:r>
    </w:p>
    <w:p w14:paraId="49950ABD">
      <w:pPr>
        <w:numPr>
          <w:ilvl w:val="0"/>
          <w:numId w:val="0"/>
        </w:numPr>
        <w:ind w:leftChars="-400" w:right="-733" w:rightChars="-349"/>
        <w:rPr>
          <w:rFonts w:hint="default"/>
          <w:sz w:val="28"/>
          <w:szCs w:val="28"/>
          <w:lang w:val="en-US"/>
        </w:rPr>
      </w:pPr>
    </w:p>
    <w:p w14:paraId="4F858A7C">
      <w:pPr>
        <w:ind w:left="-840" w:leftChars="-400" w:right="-733" w:rightChars="-349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B554B">
    <w:pPr>
      <w:pStyle w:val="6"/>
      <w:jc w:val="center"/>
      <w:rPr>
        <w:rFonts w:hint="default"/>
        <w:sz w:val="28"/>
        <w:szCs w:val="28"/>
        <w:lang w:val="ru-RU"/>
      </w:rPr>
    </w:pPr>
    <w:r>
      <w:rPr>
        <w:rFonts w:hint="default"/>
        <w:sz w:val="28"/>
        <w:szCs w:val="28"/>
        <w:lang w:val="ru-RU"/>
      </w:rPr>
      <w:t>Минск 2025</w:t>
    </w:r>
  </w:p>
  <w:p w14:paraId="738B305F">
    <w:pPr>
      <w:pStyle w:val="6"/>
      <w:jc w:val="center"/>
      <w:rPr>
        <w:rFonts w:hint="default"/>
        <w:sz w:val="28"/>
        <w:szCs w:val="28"/>
        <w:lang w:val="ru-RU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F543AB"/>
    <w:multiLevelType w:val="singleLevel"/>
    <w:tmpl w:val="89F543AB"/>
    <w:lvl w:ilvl="0" w:tentative="0">
      <w:start w:val="16"/>
      <w:numFmt w:val="decimal"/>
      <w:suff w:val="space"/>
      <w:lvlText w:val="%1)"/>
      <w:lvlJc w:val="left"/>
    </w:lvl>
  </w:abstractNum>
  <w:abstractNum w:abstractNumId="1">
    <w:nsid w:val="1D5B7BF0"/>
    <w:multiLevelType w:val="singleLevel"/>
    <w:tmpl w:val="1D5B7BF0"/>
    <w:lvl w:ilvl="0" w:tentative="0">
      <w:start w:val="2"/>
      <w:numFmt w:val="upperLetter"/>
      <w:suff w:val="space"/>
      <w:lvlText w:val="%1."/>
      <w:lvlJc w:val="left"/>
      <w:pPr>
        <w:ind w:left="472" w:leftChars="0" w:firstLine="0" w:firstLineChars="0"/>
      </w:pPr>
    </w:lvl>
  </w:abstractNum>
  <w:abstractNum w:abstractNumId="2">
    <w:nsid w:val="32116655"/>
    <w:multiLevelType w:val="singleLevel"/>
    <w:tmpl w:val="32116655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464E10F2"/>
    <w:multiLevelType w:val="singleLevel"/>
    <w:tmpl w:val="464E10F2"/>
    <w:lvl w:ilvl="0" w:tentative="0">
      <w:start w:val="8"/>
      <w:numFmt w:val="decimal"/>
      <w:suff w:val="space"/>
      <w:lvlText w:val="%1)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attachedTemplate r:id="rId1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421379D"/>
    <w:rsid w:val="3823417E"/>
    <w:rsid w:val="3FC30892"/>
    <w:rsid w:val="504F3D7E"/>
    <w:rsid w:val="67A96A48"/>
    <w:rsid w:val="69D519A7"/>
    <w:rsid w:val="6A170B7C"/>
    <w:rsid w:val="7F0C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Kingsoft\WPS%20Office\12.2.0.23155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Строгая"/>
      <sectRole val="1"/>
    </customSectPr>
  </customSectProps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2025-12-10T18:49:00Z</dcterms:created>
  <dc:creator>Даниил Никитков</dc:creator>
  <cp:lastModifiedBy>Даниил Никитков</cp:lastModifiedBy>
  <dcterms:modified xsi:type="dcterms:W3CDTF">2025-12-18T13:48:11Z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18A216135CA34957A4476065F65F4939_11</vt:lpwstr>
  </property>
</Properties>
</file>